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F62245B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AC97ED3" w14:textId="2768102E" w:rsidR="001B2ABD" w:rsidRDefault="00FA52CE" w:rsidP="001B2ABD">
            <w:pPr>
              <w:tabs>
                <w:tab w:val="left" w:pos="990"/>
              </w:tabs>
              <w:jc w:val="center"/>
            </w:pPr>
            <w:r>
              <w:t>0</w:t>
            </w:r>
            <w:r w:rsidR="00E62A92">
              <w:rPr>
                <w:noProof/>
              </w:rPr>
              <w:t xml:space="preserve"> </w:t>
            </w:r>
            <w:r w:rsidR="00E62A92">
              <w:rPr>
                <w:noProof/>
                <w:lang w:val="en-ZW" w:eastAsia="en-ZW"/>
              </w:rPr>
              <w:drawing>
                <wp:inline distT="0" distB="0" distL="0" distR="0" wp14:anchorId="56CE3E8B" wp14:editId="41424BF0">
                  <wp:extent cx="2139950" cy="2853690"/>
                  <wp:effectExtent l="0" t="0" r="0" b="3810"/>
                  <wp:docPr id="371969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96972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F13448F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B5D2506" w14:textId="42408192" w:rsidR="001B2ABD" w:rsidRPr="00255905" w:rsidRDefault="004659F5" w:rsidP="00255905">
            <w:pPr>
              <w:pStyle w:val="Title"/>
              <w:rPr>
                <w:sz w:val="94"/>
                <w:szCs w:val="94"/>
              </w:rPr>
            </w:pPr>
            <w:r w:rsidRPr="004659F5">
              <w:rPr>
                <w:sz w:val="94"/>
                <w:szCs w:val="94"/>
              </w:rPr>
              <w:t>Andy Mutswatiwa</w:t>
            </w:r>
          </w:p>
        </w:tc>
      </w:tr>
      <w:tr w:rsidR="001B2ABD" w14:paraId="1D244B02" w14:textId="77777777" w:rsidTr="00255905">
        <w:tc>
          <w:tcPr>
            <w:tcW w:w="3600" w:type="dxa"/>
            <w:shd w:val="clear" w:color="auto" w:fill="auto"/>
          </w:tcPr>
          <w:p w14:paraId="4598F3C4" w14:textId="6193A2D4" w:rsidR="00036450" w:rsidRDefault="00036450" w:rsidP="00380E8E">
            <w:pPr>
              <w:pStyle w:val="Heading3"/>
            </w:pPr>
          </w:p>
          <w:sdt>
            <w:sdtPr>
              <w:rPr>
                <w:color w:val="auto"/>
              </w:rPr>
              <w:id w:val="-1954003311"/>
              <w:placeholder>
                <w:docPart w:val="CCB939D4C25242189844CBA042AF004B"/>
              </w:placeholder>
              <w:temporary/>
              <w:showingPlcHdr/>
              <w15:appearance w15:val="hidden"/>
            </w:sdtPr>
            <w:sdtEndPr/>
            <w:sdtContent>
              <w:p w14:paraId="17CC92D1" w14:textId="77777777" w:rsidR="00036450" w:rsidRPr="000956E0" w:rsidRDefault="00CB0055" w:rsidP="00CB0055">
                <w:pPr>
                  <w:pStyle w:val="Heading3"/>
                  <w:rPr>
                    <w:color w:val="auto"/>
                  </w:rPr>
                </w:pPr>
                <w:r w:rsidRPr="000956E0">
                  <w:rPr>
                    <w:color w:val="auto"/>
                  </w:rPr>
                  <w:t>Contact</w:t>
                </w:r>
              </w:p>
            </w:sdtContent>
          </w:sdt>
          <w:p w14:paraId="5E2825B9" w14:textId="6C857375" w:rsidR="00851E0E" w:rsidRPr="000956E0" w:rsidRDefault="00851E0E" w:rsidP="004D3011">
            <w:r w:rsidRPr="000956E0">
              <w:t>0</w:t>
            </w:r>
            <w:r w:rsidR="004659F5" w:rsidRPr="000956E0">
              <w:t>713 667 911 / 0777 866</w:t>
            </w:r>
            <w:r w:rsidR="00380E8E" w:rsidRPr="000956E0">
              <w:t xml:space="preserve"> </w:t>
            </w:r>
            <w:r w:rsidR="004659F5" w:rsidRPr="000956E0">
              <w:t>987</w:t>
            </w:r>
          </w:p>
          <w:p w14:paraId="5814CA23" w14:textId="579210EF" w:rsidR="00851E0E" w:rsidRPr="000956E0" w:rsidRDefault="00C1255E" w:rsidP="004D3011">
            <w:pPr>
              <w:rPr>
                <w:rStyle w:val="Hyperlink"/>
                <w:color w:val="auto"/>
              </w:rPr>
            </w:pPr>
            <w:hyperlink r:id="rId7" w:history="1">
              <w:r w:rsidR="00851E0E" w:rsidRPr="000956E0">
                <w:rPr>
                  <w:rStyle w:val="Hyperlink"/>
                  <w:color w:val="auto"/>
                </w:rPr>
                <w:t>andy65471@gmail.com</w:t>
              </w:r>
            </w:hyperlink>
          </w:p>
          <w:p w14:paraId="7F3CE1F4" w14:textId="7CD0BAB8" w:rsidR="00255905" w:rsidRPr="000956E0" w:rsidRDefault="00255905" w:rsidP="00255905">
            <w:pPr>
              <w:shd w:val="clear" w:color="auto" w:fill="B85A22" w:themeFill="accent2" w:themeFillShade="BF"/>
              <w:rPr>
                <w:u w:val="single"/>
              </w:rPr>
            </w:pPr>
            <w:r w:rsidRPr="000956E0">
              <w:t>mutswatiwaa@africau.edu</w:t>
            </w:r>
          </w:p>
          <w:p w14:paraId="4972DAEE" w14:textId="0B838D82" w:rsidR="00851E0E" w:rsidRPr="000956E0" w:rsidRDefault="00851E0E" w:rsidP="004D3011">
            <w:pPr>
              <w:rPr>
                <w:rStyle w:val="Hyperlink"/>
                <w:color w:val="auto"/>
                <w:u w:val="none"/>
              </w:rPr>
            </w:pPr>
            <w:r w:rsidRPr="000956E0">
              <w:rPr>
                <w:rStyle w:val="Hyperlink"/>
                <w:color w:val="auto"/>
                <w:u w:val="none"/>
              </w:rPr>
              <w:t xml:space="preserve">394 off </w:t>
            </w:r>
            <w:r w:rsidR="0021793C" w:rsidRPr="000956E0">
              <w:rPr>
                <w:rStyle w:val="Hyperlink"/>
                <w:color w:val="auto"/>
                <w:u w:val="none"/>
              </w:rPr>
              <w:t>Beeston</w:t>
            </w:r>
            <w:r w:rsidRPr="000956E0">
              <w:rPr>
                <w:rStyle w:val="Hyperlink"/>
                <w:color w:val="auto"/>
                <w:u w:val="none"/>
              </w:rPr>
              <w:t xml:space="preserve"> The Grange Harare</w:t>
            </w:r>
          </w:p>
          <w:sdt>
            <w:sdtPr>
              <w:rPr>
                <w:color w:val="auto"/>
              </w:rPr>
              <w:id w:val="-1444214663"/>
              <w:placeholder>
                <w:docPart w:val="8E719140E55B4D3199D377677AD23A85"/>
              </w:placeholder>
              <w:temporary/>
              <w:showingPlcHdr/>
              <w15:appearance w15:val="hidden"/>
            </w:sdtPr>
            <w:sdtEndPr/>
            <w:sdtContent>
              <w:p w14:paraId="2A66F227" w14:textId="296553CD" w:rsidR="004D3011" w:rsidRPr="000956E0" w:rsidRDefault="00CB0055" w:rsidP="00851E0E">
                <w:pPr>
                  <w:pStyle w:val="Heading3"/>
                  <w:rPr>
                    <w:color w:val="auto"/>
                  </w:rPr>
                </w:pPr>
                <w:r w:rsidRPr="000956E0">
                  <w:rPr>
                    <w:color w:val="auto"/>
                  </w:rPr>
                  <w:t>Hobbies</w:t>
                </w:r>
              </w:p>
            </w:sdtContent>
          </w:sdt>
          <w:p w14:paraId="4A647B7D" w14:textId="260AAE0C" w:rsidR="004D3011" w:rsidRPr="000956E0" w:rsidRDefault="00851E0E" w:rsidP="004D3011">
            <w:r w:rsidRPr="000956E0">
              <w:t>Swimming</w:t>
            </w:r>
          </w:p>
          <w:p w14:paraId="2B14EE0B" w14:textId="013F9737" w:rsidR="00851E0E" w:rsidRPr="000956E0" w:rsidRDefault="00851E0E" w:rsidP="004D3011">
            <w:r w:rsidRPr="000956E0">
              <w:t>Reading books</w:t>
            </w:r>
          </w:p>
          <w:p w14:paraId="2289C5F5" w14:textId="11850BA8" w:rsidR="00851E0E" w:rsidRPr="000956E0" w:rsidRDefault="00851E0E" w:rsidP="004D3011">
            <w:r w:rsidRPr="000956E0">
              <w:t>Chess</w:t>
            </w:r>
          </w:p>
          <w:p w14:paraId="47892675" w14:textId="122CF56C" w:rsidR="00851E0E" w:rsidRPr="000956E0" w:rsidRDefault="00851E0E" w:rsidP="004D3011">
            <w:r w:rsidRPr="000956E0">
              <w:t>Programming and coding</w:t>
            </w:r>
          </w:p>
          <w:p w14:paraId="0BE24288" w14:textId="4E40FAA8" w:rsidR="004D3011" w:rsidRPr="000956E0" w:rsidRDefault="004D3011" w:rsidP="004D3011"/>
          <w:p w14:paraId="43C68406" w14:textId="4794A8FF" w:rsidR="0021793C" w:rsidRPr="000956E0" w:rsidRDefault="0021793C" w:rsidP="0021793C">
            <w:pPr>
              <w:pStyle w:val="Heading3"/>
              <w:tabs>
                <w:tab w:val="center" w:pos="1685"/>
              </w:tabs>
              <w:rPr>
                <w:color w:val="auto"/>
              </w:rPr>
            </w:pPr>
            <w:r w:rsidRPr="000956E0">
              <w:rPr>
                <w:color w:val="auto"/>
              </w:rPr>
              <w:t>references</w:t>
            </w:r>
          </w:p>
          <w:p w14:paraId="5E97BD4C" w14:textId="52BDE07F" w:rsidR="0021793C" w:rsidRPr="000956E0" w:rsidRDefault="0021793C" w:rsidP="0021793C">
            <w:r w:rsidRPr="000956E0">
              <w:t xml:space="preserve">Dr. </w:t>
            </w:r>
            <w:proofErr w:type="spellStart"/>
            <w:r w:rsidRPr="000956E0">
              <w:t>Maturure</w:t>
            </w:r>
            <w:proofErr w:type="spellEnd"/>
            <w:r w:rsidRPr="000956E0">
              <w:t xml:space="preserve"> Librarian at Africa University</w:t>
            </w:r>
          </w:p>
          <w:p w14:paraId="1CD9C5F2" w14:textId="3FEDB5AF" w:rsidR="0001595A" w:rsidRPr="000956E0" w:rsidRDefault="0001595A" w:rsidP="0021793C">
            <w:r w:rsidRPr="000956E0">
              <w:t xml:space="preserve">Mr. </w:t>
            </w:r>
            <w:proofErr w:type="spellStart"/>
            <w:r w:rsidRPr="000956E0">
              <w:t>Mukhalela</w:t>
            </w:r>
            <w:proofErr w:type="spellEnd"/>
            <w:r w:rsidRPr="000956E0">
              <w:t xml:space="preserve"> Lecturer at Africa University</w:t>
            </w:r>
          </w:p>
          <w:p w14:paraId="256F9757" w14:textId="1E34F19A" w:rsidR="00E4660E" w:rsidRPr="000956E0" w:rsidRDefault="00E4660E" w:rsidP="0021793C"/>
          <w:p w14:paraId="469B3968" w14:textId="75234E43" w:rsidR="00390D46" w:rsidRPr="000956E0" w:rsidRDefault="00390D46" w:rsidP="0021793C"/>
          <w:p w14:paraId="2CE84981" w14:textId="6F64A140" w:rsidR="0021793C" w:rsidRPr="000956E0" w:rsidRDefault="0021793C" w:rsidP="0021793C">
            <w:pPr>
              <w:pStyle w:val="Heading3"/>
              <w:tabs>
                <w:tab w:val="center" w:pos="1685"/>
              </w:tabs>
              <w:rPr>
                <w:color w:val="auto"/>
              </w:rPr>
            </w:pPr>
            <w:r w:rsidRPr="000956E0">
              <w:rPr>
                <w:color w:val="auto"/>
              </w:rPr>
              <w:tab/>
            </w:r>
          </w:p>
          <w:p w14:paraId="080622AE" w14:textId="48FD4F48" w:rsidR="004D3011" w:rsidRPr="000956E0" w:rsidRDefault="004D3011" w:rsidP="004D3011"/>
          <w:p w14:paraId="370933A1" w14:textId="77777777" w:rsidR="0021793C" w:rsidRPr="000956E0" w:rsidRDefault="0021793C" w:rsidP="004D3011"/>
          <w:p w14:paraId="021EFFE7" w14:textId="3ACF97BF" w:rsidR="0021793C" w:rsidRPr="004D3011" w:rsidRDefault="0021793C" w:rsidP="004D3011"/>
        </w:tc>
        <w:tc>
          <w:tcPr>
            <w:tcW w:w="720" w:type="dxa"/>
          </w:tcPr>
          <w:p w14:paraId="7A4BDFA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01553383"/>
              <w:placeholder>
                <w:docPart w:val="628FB3DE6AAA42BF98FBE77DF50B67DA"/>
              </w:placeholder>
              <w:temporary/>
              <w:showingPlcHdr/>
              <w15:appearance w15:val="hidden"/>
            </w:sdtPr>
            <w:sdtEndPr/>
            <w:sdtContent>
              <w:p w14:paraId="2BAE5C8D" w14:textId="77777777" w:rsidR="00966D49" w:rsidRDefault="00966D49" w:rsidP="00966D49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B214F88" w14:textId="77777777" w:rsidR="00966D49" w:rsidRDefault="00966D49" w:rsidP="00966D49">
            <w:pPr>
              <w:pStyle w:val="Heading4"/>
              <w:rPr>
                <w:bCs/>
              </w:rPr>
            </w:pPr>
            <w:r>
              <w:t xml:space="preserve">DJCM Innovations - </w:t>
            </w:r>
            <w:r w:rsidRPr="00036450">
              <w:t>Administrator</w:t>
            </w:r>
          </w:p>
          <w:p w14:paraId="27F50B18" w14:textId="7A060BF3" w:rsidR="00966D49" w:rsidRPr="00036450" w:rsidRDefault="00966D49" w:rsidP="00966D49">
            <w:pPr>
              <w:pStyle w:val="Date"/>
            </w:pPr>
            <w:r>
              <w:t>07/2021</w:t>
            </w:r>
            <w:r w:rsidR="00255905">
              <w:t xml:space="preserve"> </w:t>
            </w:r>
          </w:p>
          <w:p w14:paraId="23B6C292" w14:textId="0EF0755C" w:rsidR="00390D46" w:rsidRDefault="00390D46" w:rsidP="00966D49">
            <w:r>
              <w:t>Food packaging</w:t>
            </w:r>
          </w:p>
          <w:p w14:paraId="7EB766C4" w14:textId="7EBC9540" w:rsidR="00966D49" w:rsidRDefault="00966D49" w:rsidP="00966D49">
            <w:r>
              <w:t>Sending digital receipts</w:t>
            </w:r>
          </w:p>
          <w:p w14:paraId="48DC3094" w14:textId="39EB038B" w:rsidR="00255905" w:rsidRDefault="00966D49" w:rsidP="00966D49">
            <w:r>
              <w:t>Email marketing</w:t>
            </w:r>
          </w:p>
          <w:p w14:paraId="5CE1E7B5" w14:textId="77777777" w:rsidR="00966D49" w:rsidRPr="004D3011" w:rsidRDefault="00966D49" w:rsidP="00966D49">
            <w:pPr>
              <w:pStyle w:val="Heading4"/>
              <w:rPr>
                <w:bCs/>
              </w:rPr>
            </w:pPr>
            <w:r>
              <w:t>Goody Two Shoes -</w:t>
            </w:r>
            <w:r w:rsidRPr="004D3011">
              <w:t xml:space="preserve"> Salesman</w:t>
            </w:r>
          </w:p>
          <w:p w14:paraId="6182E005" w14:textId="77777777" w:rsidR="00966D49" w:rsidRPr="004D3011" w:rsidRDefault="00966D49" w:rsidP="00966D49">
            <w:pPr>
              <w:pStyle w:val="Date"/>
            </w:pPr>
            <w:r>
              <w:t>05/2024 – 08/2024</w:t>
            </w:r>
          </w:p>
          <w:p w14:paraId="74D914C7" w14:textId="77777777" w:rsidR="00966D49" w:rsidRDefault="00966D49" w:rsidP="00966D49">
            <w:pPr>
              <w:tabs>
                <w:tab w:val="left" w:pos="2310"/>
              </w:tabs>
            </w:pPr>
            <w:r>
              <w:t>Client Appointments</w:t>
            </w:r>
            <w:r>
              <w:tab/>
            </w:r>
          </w:p>
          <w:p w14:paraId="46FF04E3" w14:textId="77777777" w:rsidR="00966D49" w:rsidRDefault="00966D49" w:rsidP="00966D49">
            <w:r>
              <w:t>Digital receipts creation</w:t>
            </w:r>
          </w:p>
          <w:p w14:paraId="406B5633" w14:textId="77777777" w:rsidR="00966D49" w:rsidRDefault="00966D49" w:rsidP="00966D49">
            <w:r>
              <w:t>Physical deliveries at various locations</w:t>
            </w:r>
            <w:r w:rsidRPr="004D3011">
              <w:t xml:space="preserve"> </w:t>
            </w:r>
          </w:p>
          <w:p w14:paraId="20311CC1" w14:textId="07F3B455" w:rsidR="00255905" w:rsidRDefault="00966D49" w:rsidP="00966D49">
            <w:r>
              <w:t>Negotiations</w:t>
            </w:r>
          </w:p>
          <w:p w14:paraId="1D650589" w14:textId="5C7170DC" w:rsidR="00255905" w:rsidRPr="004D3011" w:rsidRDefault="00255905" w:rsidP="00255905">
            <w:pPr>
              <w:pStyle w:val="Heading4"/>
              <w:rPr>
                <w:bCs/>
              </w:rPr>
            </w:pPr>
            <w:r w:rsidRPr="004D3011">
              <w:t xml:space="preserve"> S</w:t>
            </w:r>
            <w:r>
              <w:t>RC Coffee shop</w:t>
            </w:r>
            <w:r w:rsidR="000956E0">
              <w:t xml:space="preserve"> – Assistant Manager</w:t>
            </w:r>
          </w:p>
          <w:p w14:paraId="479224AC" w14:textId="31907EF8" w:rsidR="00255905" w:rsidRPr="004D3011" w:rsidRDefault="000956E0" w:rsidP="00255905">
            <w:pPr>
              <w:pStyle w:val="Date"/>
            </w:pPr>
            <w:r>
              <w:t>09/2024 – 05</w:t>
            </w:r>
            <w:r w:rsidR="000F5000">
              <w:t>/2025</w:t>
            </w:r>
          </w:p>
          <w:p w14:paraId="51AFE96C" w14:textId="27498382" w:rsidR="00255905" w:rsidRDefault="00255905" w:rsidP="00255905">
            <w:pPr>
              <w:tabs>
                <w:tab w:val="left" w:pos="2310"/>
              </w:tabs>
            </w:pPr>
            <w:r>
              <w:t>Food preparation</w:t>
            </w:r>
          </w:p>
          <w:p w14:paraId="1CAA678F" w14:textId="6AF54020" w:rsidR="00255905" w:rsidRDefault="00255905" w:rsidP="00255905">
            <w:pPr>
              <w:tabs>
                <w:tab w:val="left" w:pos="2310"/>
              </w:tabs>
            </w:pPr>
            <w:r>
              <w:t>Food handling</w:t>
            </w:r>
          </w:p>
          <w:p w14:paraId="2054B71D" w14:textId="7A907EAF" w:rsidR="00255905" w:rsidRPr="004D3011" w:rsidRDefault="00255905" w:rsidP="00FC6BCC">
            <w:pPr>
              <w:tabs>
                <w:tab w:val="left" w:pos="2310"/>
              </w:tabs>
            </w:pPr>
            <w:r>
              <w:t>Cleaning up</w:t>
            </w:r>
          </w:p>
          <w:sdt>
            <w:sdtPr>
              <w:id w:val="1049110328"/>
              <w:placeholder>
                <w:docPart w:val="B4844A9E18CE46D88B4F9222869C254B"/>
              </w:placeholder>
              <w:temporary/>
              <w:showingPlcHdr/>
              <w15:appearance w15:val="hidden"/>
            </w:sdtPr>
            <w:sdtEndPr/>
            <w:sdtContent>
              <w:p w14:paraId="4BCF5C30" w14:textId="33C03ADF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D108476" w14:textId="362135EB" w:rsidR="00036450" w:rsidRPr="00036450" w:rsidRDefault="004659F5" w:rsidP="00B359E4">
            <w:pPr>
              <w:pStyle w:val="Heading4"/>
            </w:pPr>
            <w:proofErr w:type="spellStart"/>
            <w:r>
              <w:t>Hilbright</w:t>
            </w:r>
            <w:proofErr w:type="spellEnd"/>
            <w:r>
              <w:t xml:space="preserve"> Science College</w:t>
            </w:r>
          </w:p>
          <w:p w14:paraId="2DB699B4" w14:textId="5C1DB3F8" w:rsidR="00036450" w:rsidRPr="00B359E4" w:rsidRDefault="004659F5" w:rsidP="00B359E4">
            <w:pPr>
              <w:pStyle w:val="Date"/>
            </w:pPr>
            <w:r>
              <w:t>2017</w:t>
            </w:r>
            <w:r w:rsidR="00036450" w:rsidRPr="00B359E4">
              <w:t xml:space="preserve"> </w:t>
            </w:r>
            <w:r w:rsidR="0001595A">
              <w:t>–</w:t>
            </w:r>
            <w:r w:rsidR="00036450" w:rsidRPr="00B359E4">
              <w:t xml:space="preserve"> </w:t>
            </w:r>
            <w:r w:rsidR="0001595A">
              <w:t>2019 [Head of chess club]</w:t>
            </w:r>
          </w:p>
          <w:p w14:paraId="6A442563" w14:textId="3599BB7A" w:rsidR="00036450" w:rsidRPr="00B359E4" w:rsidRDefault="004659F5" w:rsidP="00B359E4">
            <w:pPr>
              <w:pStyle w:val="Heading4"/>
            </w:pPr>
            <w:proofErr w:type="spellStart"/>
            <w:r>
              <w:t>Millerite</w:t>
            </w:r>
            <w:proofErr w:type="spellEnd"/>
            <w:r>
              <w:t xml:space="preserve"> International School</w:t>
            </w:r>
          </w:p>
          <w:p w14:paraId="535B25AC" w14:textId="529748BE" w:rsidR="00036450" w:rsidRPr="00B359E4" w:rsidRDefault="0001595A" w:rsidP="00B359E4">
            <w:pPr>
              <w:pStyle w:val="Date"/>
            </w:pPr>
            <w:r>
              <w:t>2020 [Prefect and Founder of chess club, member of choir]</w:t>
            </w:r>
            <w:r w:rsidR="00036450" w:rsidRPr="00B359E4">
              <w:t xml:space="preserve"> </w:t>
            </w:r>
          </w:p>
          <w:p w14:paraId="25A58DB5" w14:textId="5D8FCB4F" w:rsidR="004659F5" w:rsidRDefault="004659F5" w:rsidP="00036450">
            <w:pPr>
              <w:rPr>
                <w:b/>
                <w:bCs/>
              </w:rPr>
            </w:pPr>
            <w:r w:rsidRPr="004659F5">
              <w:rPr>
                <w:b/>
                <w:bCs/>
              </w:rPr>
              <w:t>Golden Springs Academy</w:t>
            </w:r>
          </w:p>
          <w:p w14:paraId="6299FC4B" w14:textId="47552353" w:rsidR="004659F5" w:rsidRDefault="004659F5" w:rsidP="00036450">
            <w:r>
              <w:t>2021 – 2022</w:t>
            </w:r>
            <w:r w:rsidR="00255905">
              <w:t>[A-level 12 points]</w:t>
            </w:r>
          </w:p>
          <w:p w14:paraId="18D1D4FD" w14:textId="77F8E76C" w:rsidR="0001595A" w:rsidRPr="0001595A" w:rsidRDefault="0001595A" w:rsidP="00036450">
            <w:pPr>
              <w:rPr>
                <w:b/>
                <w:bCs/>
              </w:rPr>
            </w:pPr>
            <w:r w:rsidRPr="0001595A">
              <w:rPr>
                <w:b/>
                <w:bCs/>
              </w:rPr>
              <w:t xml:space="preserve">Africa University </w:t>
            </w:r>
          </w:p>
          <w:p w14:paraId="55F8DE26" w14:textId="0F3BFD6B" w:rsidR="00B33783" w:rsidRPr="004659F5" w:rsidRDefault="0001595A" w:rsidP="00036450">
            <w:r>
              <w:t>2023(ongoing) [Current GPA 3.</w:t>
            </w:r>
            <w:r w:rsidR="00FC6BCC">
              <w:t>84</w:t>
            </w:r>
            <w:r>
              <w:t>]</w:t>
            </w:r>
          </w:p>
          <w:p w14:paraId="67A5B1B2" w14:textId="2C74B905" w:rsidR="00036450" w:rsidRDefault="00380E8E" w:rsidP="00036450">
            <w:pPr>
              <w:pStyle w:val="Heading2"/>
            </w:pPr>
            <w:r>
              <w:t>Skills and Achievements</w:t>
            </w:r>
          </w:p>
          <w:p w14:paraId="39A7EE62" w14:textId="77777777" w:rsidR="00966D49" w:rsidRDefault="00966D49" w:rsidP="00966D49">
            <w:pPr>
              <w:rPr>
                <w:color w:val="404040" w:themeColor="text1" w:themeTint="BF"/>
                <w:sz w:val="20"/>
                <w:szCs w:val="20"/>
              </w:rPr>
            </w:pPr>
            <w:r>
              <w:rPr>
                <w:color w:val="404040" w:themeColor="text1" w:themeTint="BF"/>
                <w:sz w:val="20"/>
                <w:szCs w:val="20"/>
              </w:rPr>
              <w:t xml:space="preserve">Pro efficient in design using </w:t>
            </w:r>
            <w:proofErr w:type="spellStart"/>
            <w:r>
              <w:rPr>
                <w:color w:val="404040" w:themeColor="text1" w:themeTint="BF"/>
                <w:sz w:val="20"/>
                <w:szCs w:val="20"/>
              </w:rPr>
              <w:t>Canva</w:t>
            </w:r>
            <w:proofErr w:type="spellEnd"/>
          </w:p>
          <w:p w14:paraId="5F69A985" w14:textId="39D5E641" w:rsidR="00380E8E" w:rsidRDefault="0021793C" w:rsidP="004D3011">
            <w:pPr>
              <w:rPr>
                <w:color w:val="404040" w:themeColor="text1" w:themeTint="BF"/>
                <w:sz w:val="20"/>
                <w:szCs w:val="20"/>
              </w:rPr>
            </w:pPr>
            <w:r w:rsidRPr="00380E8E">
              <w:rPr>
                <w:color w:val="404040" w:themeColor="text1" w:themeTint="BF"/>
                <w:sz w:val="20"/>
                <w:szCs w:val="20"/>
              </w:rPr>
              <w:t>Drivers’</w:t>
            </w:r>
            <w:r w:rsidR="00380E8E" w:rsidRPr="00380E8E">
              <w:rPr>
                <w:color w:val="404040" w:themeColor="text1" w:themeTint="BF"/>
                <w:sz w:val="20"/>
                <w:szCs w:val="20"/>
              </w:rPr>
              <w:t xml:space="preserve"> license class 4</w:t>
            </w:r>
          </w:p>
          <w:p w14:paraId="027124DB" w14:textId="77777777" w:rsidR="00380E8E" w:rsidRDefault="00380E8E" w:rsidP="004D3011">
            <w:pPr>
              <w:rPr>
                <w:color w:val="404040" w:themeColor="text1" w:themeTint="BF"/>
                <w:sz w:val="20"/>
                <w:szCs w:val="20"/>
              </w:rPr>
            </w:pPr>
            <w:r>
              <w:rPr>
                <w:color w:val="404040" w:themeColor="text1" w:themeTint="BF"/>
                <w:sz w:val="20"/>
                <w:szCs w:val="20"/>
              </w:rPr>
              <w:t>Good communication skills</w:t>
            </w:r>
          </w:p>
          <w:p w14:paraId="5B6FEF03" w14:textId="7DE113ED" w:rsidR="00380E8E" w:rsidRDefault="000F5000" w:rsidP="004D3011">
            <w:pPr>
              <w:rPr>
                <w:color w:val="404040" w:themeColor="text1" w:themeTint="BF"/>
                <w:sz w:val="20"/>
                <w:szCs w:val="20"/>
              </w:rPr>
            </w:pPr>
            <w:r>
              <w:rPr>
                <w:color w:val="404040" w:themeColor="text1" w:themeTint="BF"/>
                <w:sz w:val="20"/>
                <w:szCs w:val="20"/>
              </w:rPr>
              <w:t>Socia</w:t>
            </w:r>
            <w:r w:rsidR="00255905">
              <w:rPr>
                <w:color w:val="404040" w:themeColor="text1" w:themeTint="BF"/>
                <w:sz w:val="20"/>
                <w:szCs w:val="20"/>
              </w:rPr>
              <w:t>l</w:t>
            </w:r>
            <w:r>
              <w:rPr>
                <w:color w:val="404040" w:themeColor="text1" w:themeTint="BF"/>
                <w:sz w:val="20"/>
                <w:szCs w:val="20"/>
              </w:rPr>
              <w:t xml:space="preserve"> media manager for au dance club and au coffee shop</w:t>
            </w:r>
            <w:bookmarkStart w:id="0" w:name="_GoBack"/>
            <w:bookmarkEnd w:id="0"/>
          </w:p>
          <w:p w14:paraId="70C497A9" w14:textId="42F8BCC2" w:rsidR="00255905" w:rsidRDefault="00255905" w:rsidP="004D3011">
            <w:pPr>
              <w:rPr>
                <w:color w:val="404040" w:themeColor="text1" w:themeTint="BF"/>
                <w:sz w:val="20"/>
                <w:szCs w:val="20"/>
              </w:rPr>
            </w:pPr>
            <w:r>
              <w:rPr>
                <w:color w:val="404040" w:themeColor="text1" w:themeTint="BF"/>
                <w:sz w:val="20"/>
                <w:szCs w:val="20"/>
              </w:rPr>
              <w:t>Easy learner</w:t>
            </w:r>
          </w:p>
          <w:p w14:paraId="2D903751" w14:textId="77777777" w:rsidR="00255905" w:rsidRDefault="00255905" w:rsidP="004D3011">
            <w:pPr>
              <w:rPr>
                <w:color w:val="404040" w:themeColor="text1" w:themeTint="BF"/>
                <w:sz w:val="20"/>
                <w:szCs w:val="20"/>
              </w:rPr>
            </w:pPr>
          </w:p>
          <w:p w14:paraId="5A9EE782" w14:textId="1885836E" w:rsidR="00380E8E" w:rsidRPr="00380E8E" w:rsidRDefault="00380E8E" w:rsidP="00966D49">
            <w:pPr>
              <w:rPr>
                <w:color w:val="404040" w:themeColor="text1" w:themeTint="BF"/>
                <w:sz w:val="20"/>
                <w:szCs w:val="20"/>
              </w:rPr>
            </w:pPr>
          </w:p>
        </w:tc>
      </w:tr>
    </w:tbl>
    <w:p w14:paraId="145E4AF8" w14:textId="77777777" w:rsidR="005B24B6" w:rsidRDefault="005B24B6" w:rsidP="000C45FF">
      <w:pPr>
        <w:tabs>
          <w:tab w:val="left" w:pos="990"/>
        </w:tabs>
      </w:pPr>
    </w:p>
    <w:sectPr w:rsidR="005B24B6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EFB02D" w14:textId="77777777" w:rsidR="00C1255E" w:rsidRDefault="00C1255E" w:rsidP="000C45FF">
      <w:r>
        <w:separator/>
      </w:r>
    </w:p>
  </w:endnote>
  <w:endnote w:type="continuationSeparator" w:id="0">
    <w:p w14:paraId="6170C74D" w14:textId="77777777" w:rsidR="00C1255E" w:rsidRDefault="00C1255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728B9E" w14:textId="77777777" w:rsidR="00C1255E" w:rsidRDefault="00C1255E" w:rsidP="000C45FF">
      <w:r>
        <w:separator/>
      </w:r>
    </w:p>
  </w:footnote>
  <w:footnote w:type="continuationSeparator" w:id="0">
    <w:p w14:paraId="0DB0DB4D" w14:textId="77777777" w:rsidR="00C1255E" w:rsidRDefault="00C1255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89FA9" w14:textId="77777777" w:rsidR="000C45FF" w:rsidRDefault="000C45FF">
    <w:pPr>
      <w:pStyle w:val="Header"/>
    </w:pPr>
    <w:r>
      <w:rPr>
        <w:noProof/>
        <w:lang w:val="en-ZW" w:eastAsia="en-ZW"/>
      </w:rPr>
      <w:drawing>
        <wp:anchor distT="0" distB="0" distL="114300" distR="114300" simplePos="0" relativeHeight="251658240" behindDoc="1" locked="0" layoutInCell="1" allowOverlap="1" wp14:anchorId="65060984" wp14:editId="33A7FAE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2CE"/>
    <w:rsid w:val="0001595A"/>
    <w:rsid w:val="00036450"/>
    <w:rsid w:val="00042A83"/>
    <w:rsid w:val="00094499"/>
    <w:rsid w:val="000956E0"/>
    <w:rsid w:val="000C45FF"/>
    <w:rsid w:val="000E3FD1"/>
    <w:rsid w:val="000F5000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7E1"/>
    <w:rsid w:val="001F1ECC"/>
    <w:rsid w:val="00201DD0"/>
    <w:rsid w:val="0021793C"/>
    <w:rsid w:val="002400EB"/>
    <w:rsid w:val="00255905"/>
    <w:rsid w:val="00256CF7"/>
    <w:rsid w:val="00281FD5"/>
    <w:rsid w:val="002C482B"/>
    <w:rsid w:val="002E7176"/>
    <w:rsid w:val="0030481B"/>
    <w:rsid w:val="00310AAA"/>
    <w:rsid w:val="003156FC"/>
    <w:rsid w:val="003254B5"/>
    <w:rsid w:val="0037121F"/>
    <w:rsid w:val="00380E8E"/>
    <w:rsid w:val="00383D1E"/>
    <w:rsid w:val="00390D46"/>
    <w:rsid w:val="003910D8"/>
    <w:rsid w:val="003A6B7D"/>
    <w:rsid w:val="003B06CA"/>
    <w:rsid w:val="003F377C"/>
    <w:rsid w:val="004071FC"/>
    <w:rsid w:val="0041550C"/>
    <w:rsid w:val="00445947"/>
    <w:rsid w:val="00446F3E"/>
    <w:rsid w:val="004659F5"/>
    <w:rsid w:val="004813B3"/>
    <w:rsid w:val="00496591"/>
    <w:rsid w:val="004C63E4"/>
    <w:rsid w:val="004D3011"/>
    <w:rsid w:val="005262AC"/>
    <w:rsid w:val="005B24B6"/>
    <w:rsid w:val="005E39D5"/>
    <w:rsid w:val="00600670"/>
    <w:rsid w:val="0062123A"/>
    <w:rsid w:val="00633F23"/>
    <w:rsid w:val="00646E75"/>
    <w:rsid w:val="006771D0"/>
    <w:rsid w:val="00682923"/>
    <w:rsid w:val="00715FCB"/>
    <w:rsid w:val="00743101"/>
    <w:rsid w:val="00764C9F"/>
    <w:rsid w:val="007775E1"/>
    <w:rsid w:val="007867A0"/>
    <w:rsid w:val="007927F5"/>
    <w:rsid w:val="00802CA0"/>
    <w:rsid w:val="00851E0E"/>
    <w:rsid w:val="009260CD"/>
    <w:rsid w:val="00932275"/>
    <w:rsid w:val="00940A66"/>
    <w:rsid w:val="00952C25"/>
    <w:rsid w:val="00966D49"/>
    <w:rsid w:val="00A2118D"/>
    <w:rsid w:val="00AD0A50"/>
    <w:rsid w:val="00AD76E2"/>
    <w:rsid w:val="00B20152"/>
    <w:rsid w:val="00B33783"/>
    <w:rsid w:val="00B359E4"/>
    <w:rsid w:val="00B57D98"/>
    <w:rsid w:val="00B602C5"/>
    <w:rsid w:val="00B70850"/>
    <w:rsid w:val="00C066B6"/>
    <w:rsid w:val="00C1255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4660E"/>
    <w:rsid w:val="00E55D74"/>
    <w:rsid w:val="00E62A92"/>
    <w:rsid w:val="00F60274"/>
    <w:rsid w:val="00F77FB9"/>
    <w:rsid w:val="00FA52CE"/>
    <w:rsid w:val="00FB068F"/>
    <w:rsid w:val="00FC6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87BF5"/>
  <w14:defaultImageDpi w14:val="32767"/>
  <w15:chartTrackingRefBased/>
  <w15:docId w15:val="{658BD5B3-83B5-48C3-B03F-CD05F983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mailto:andy65471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6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CB939D4C25242189844CBA042AF0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44683-D376-41F0-88E0-010AC2D1A31F}"/>
      </w:docPartPr>
      <w:docPartBody>
        <w:p w:rsidR="00F60713" w:rsidRDefault="002619EC">
          <w:pPr>
            <w:pStyle w:val="CCB939D4C25242189844CBA042AF004B"/>
          </w:pPr>
          <w:r w:rsidRPr="00CB0055">
            <w:t>Contact</w:t>
          </w:r>
        </w:p>
      </w:docPartBody>
    </w:docPart>
    <w:docPart>
      <w:docPartPr>
        <w:name w:val="8E719140E55B4D3199D377677AD23A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054B4-C8A6-4442-A287-B2EFAA1417BF}"/>
      </w:docPartPr>
      <w:docPartBody>
        <w:p w:rsidR="00F60713" w:rsidRDefault="002619EC">
          <w:pPr>
            <w:pStyle w:val="8E719140E55B4D3199D377677AD23A85"/>
          </w:pPr>
          <w:r w:rsidRPr="00CB0055">
            <w:t>Hobbies</w:t>
          </w:r>
        </w:p>
      </w:docPartBody>
    </w:docPart>
    <w:docPart>
      <w:docPartPr>
        <w:name w:val="B4844A9E18CE46D88B4F9222869C2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B6461-F3AA-48C3-8428-2AB44BBD60D7}"/>
      </w:docPartPr>
      <w:docPartBody>
        <w:p w:rsidR="00F60713" w:rsidRDefault="002619EC">
          <w:pPr>
            <w:pStyle w:val="B4844A9E18CE46D88B4F9222869C254B"/>
          </w:pPr>
          <w:r w:rsidRPr="00036450">
            <w:t>EDUCATION</w:t>
          </w:r>
        </w:p>
      </w:docPartBody>
    </w:docPart>
    <w:docPart>
      <w:docPartPr>
        <w:name w:val="628FB3DE6AAA42BF98FBE77DF50B6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5D83B-ED3B-4752-BD40-3CA9DFA4D4D1}"/>
      </w:docPartPr>
      <w:docPartBody>
        <w:p w:rsidR="00F60713" w:rsidRDefault="00201436" w:rsidP="00201436">
          <w:pPr>
            <w:pStyle w:val="628FB3DE6AAA42BF98FBE77DF50B67DA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436"/>
    <w:rsid w:val="00201436"/>
    <w:rsid w:val="00201DD0"/>
    <w:rsid w:val="002619EC"/>
    <w:rsid w:val="002A29FD"/>
    <w:rsid w:val="002E7176"/>
    <w:rsid w:val="00322BE5"/>
    <w:rsid w:val="00446F3E"/>
    <w:rsid w:val="00574F55"/>
    <w:rsid w:val="00633F23"/>
    <w:rsid w:val="009A5186"/>
    <w:rsid w:val="00E877CD"/>
    <w:rsid w:val="00F6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W" w:eastAsia="en-Z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B939D4C25242189844CBA042AF004B">
    <w:name w:val="CCB939D4C25242189844CBA042AF004B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8E719140E55B4D3199D377677AD23A85">
    <w:name w:val="8E719140E55B4D3199D377677AD23A85"/>
  </w:style>
  <w:style w:type="paragraph" w:customStyle="1" w:styleId="4101DEE3F4C744CCB4440850C8C08918">
    <w:name w:val="4101DEE3F4C744CCB4440850C8C08918"/>
  </w:style>
  <w:style w:type="paragraph" w:customStyle="1" w:styleId="B4844A9E18CE46D88B4F9222869C254B">
    <w:name w:val="B4844A9E18CE46D88B4F9222869C254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628FB3DE6AAA42BF98FBE77DF50B67DA">
    <w:name w:val="628FB3DE6AAA42BF98FBE77DF50B67DA"/>
    <w:rsid w:val="002014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2026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andy6</dc:creator>
  <cp:keywords/>
  <dc:description/>
  <cp:lastModifiedBy>Andy M</cp:lastModifiedBy>
  <cp:revision>9</cp:revision>
  <dcterms:created xsi:type="dcterms:W3CDTF">2024-08-28T09:42:00Z</dcterms:created>
  <dcterms:modified xsi:type="dcterms:W3CDTF">2025-06-03T20:32:00Z</dcterms:modified>
</cp:coreProperties>
</file>